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D60E5" w14:textId="60CADF32" w:rsidR="00303112" w:rsidRDefault="00303112"/>
    <w:p w14:paraId="61E16F3B" w14:textId="77777777" w:rsidR="00303112" w:rsidRDefault="00303112"/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757E780B" w14:textId="77777777" w:rsidTr="001B2ABD">
        <w:tc>
          <w:tcPr>
            <w:tcW w:w="3600" w:type="dxa"/>
          </w:tcPr>
          <w:p w14:paraId="4E2EEF9E" w14:textId="14CB16AF" w:rsidR="00036450" w:rsidRDefault="00036450" w:rsidP="00036450"/>
          <w:p w14:paraId="407C9AC0" w14:textId="77777777" w:rsidR="00303112" w:rsidRDefault="00303112" w:rsidP="00CB0055">
            <w:pPr>
              <w:pStyle w:val="Heading3"/>
            </w:pPr>
          </w:p>
          <w:p w14:paraId="7E23F461" w14:textId="1D198E87" w:rsidR="00664E19" w:rsidRDefault="00303112" w:rsidP="00664E19">
            <w:pPr>
              <w:pStyle w:val="Heading3"/>
            </w:pPr>
            <w:r>
              <w:rPr>
                <w:noProof/>
              </w:rPr>
              <w:drawing>
                <wp:inline distT="0" distB="0" distL="0" distR="0" wp14:anchorId="068DFF87" wp14:editId="1BEA23FB">
                  <wp:extent cx="1296649" cy="129664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238" cy="131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370"/>
            </w:tblGrid>
            <w:tr w:rsidR="00664E19" w14:paraId="44D6F1ED" w14:textId="77777777" w:rsidTr="00664E19">
              <w:trPr>
                <w:trHeight w:val="920"/>
              </w:trPr>
              <w:tc>
                <w:tcPr>
                  <w:tcW w:w="3370" w:type="dxa"/>
                </w:tcPr>
                <w:p w14:paraId="44631850" w14:textId="4780C3C3" w:rsidR="00664E19" w:rsidRPr="00664E19" w:rsidRDefault="00664E19" w:rsidP="00664E19">
                  <w:pPr>
                    <w:pStyle w:val="Default"/>
                    <w:rPr>
                      <w:color w:val="548AB7" w:themeColor="accent1" w:themeShade="BF"/>
                      <w:sz w:val="26"/>
                      <w:szCs w:val="26"/>
                    </w:rPr>
                  </w:pPr>
                  <w:r w:rsidRPr="00664E19">
                    <w:rPr>
                      <w:color w:val="548AB7" w:themeColor="accent1" w:themeShade="BF"/>
                      <w:sz w:val="26"/>
                      <w:szCs w:val="26"/>
                    </w:rPr>
                    <w:t>Languages</w:t>
                  </w:r>
                </w:p>
                <w:p w14:paraId="28A87E45" w14:textId="77777777" w:rsidR="00664E19" w:rsidRPr="00664E19" w:rsidRDefault="00664E19" w:rsidP="00664E19">
                  <w:pPr>
                    <w:pStyle w:val="Default"/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</w:pPr>
                  <w:r w:rsidRPr="00664E19"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>Chinese (Native or Bilingual)</w:t>
                  </w:r>
                </w:p>
                <w:p w14:paraId="33F67785" w14:textId="11F3E790" w:rsidR="00664E19" w:rsidRPr="00664E19" w:rsidRDefault="00664E19" w:rsidP="00664E19">
                  <w:pPr>
                    <w:pStyle w:val="Default"/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</w:pPr>
                  <w:r w:rsidRPr="00664E19"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>English (Native or Bilingual)</w:t>
                  </w:r>
                </w:p>
                <w:p w14:paraId="55074332" w14:textId="77777777" w:rsidR="00664E19" w:rsidRPr="00664E19" w:rsidRDefault="00664E19" w:rsidP="00664E19">
                  <w:pPr>
                    <w:pStyle w:val="Default"/>
                    <w:rPr>
                      <w:color w:val="000000" w:themeColor="text1"/>
                      <w:sz w:val="21"/>
                      <w:szCs w:val="21"/>
                    </w:rPr>
                  </w:pPr>
                </w:p>
                <w:p w14:paraId="1153F11A" w14:textId="77777777" w:rsidR="00664E19" w:rsidRPr="00664E19" w:rsidRDefault="00664E19" w:rsidP="00664E19">
                  <w:pPr>
                    <w:pStyle w:val="Default"/>
                    <w:rPr>
                      <w:color w:val="548AB7" w:themeColor="accent1" w:themeShade="BF"/>
                      <w:sz w:val="26"/>
                      <w:szCs w:val="26"/>
                    </w:rPr>
                  </w:pPr>
                  <w:r w:rsidRPr="00664E19">
                    <w:rPr>
                      <w:color w:val="548AB7" w:themeColor="accent1" w:themeShade="BF"/>
                      <w:sz w:val="26"/>
                      <w:szCs w:val="26"/>
                    </w:rPr>
                    <w:t>Certifications</w:t>
                  </w:r>
                </w:p>
                <w:p w14:paraId="5C55265F" w14:textId="7992658B" w:rsidR="00664E19" w:rsidRDefault="00664E19" w:rsidP="00664E19">
                  <w:pPr>
                    <w:pStyle w:val="Default"/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 xml:space="preserve">- </w:t>
                  </w:r>
                  <w:r w:rsidRPr="00664E19"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 xml:space="preserve">UBC Business FoundationsCertificate </w:t>
                  </w:r>
                </w:p>
                <w:p w14:paraId="004E8075" w14:textId="77777777" w:rsidR="00664E19" w:rsidRPr="00664E19" w:rsidRDefault="00664E19" w:rsidP="00664E19">
                  <w:pPr>
                    <w:pStyle w:val="Default"/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</w:pPr>
                </w:p>
                <w:p w14:paraId="49ADDFA1" w14:textId="5EA2BED3" w:rsidR="00664E19" w:rsidRDefault="00664E19" w:rsidP="00664E19">
                  <w:pPr>
                    <w:pStyle w:val="Default"/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 xml:space="preserve">- </w:t>
                  </w:r>
                  <w:r w:rsidRPr="00664E19"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>JavaScript Algorithms and DataStructures</w:t>
                  </w:r>
                </w:p>
                <w:p w14:paraId="247F98F2" w14:textId="77777777" w:rsidR="00664E19" w:rsidRPr="00664E19" w:rsidRDefault="00664E19" w:rsidP="00664E19">
                  <w:pPr>
                    <w:pStyle w:val="Default"/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</w:pPr>
                </w:p>
                <w:p w14:paraId="2E690A84" w14:textId="4E1B3A2E" w:rsidR="00664E19" w:rsidRDefault="00664E19" w:rsidP="00664E19">
                  <w:pPr>
                    <w:pStyle w:val="Default"/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 xml:space="preserve">- </w:t>
                  </w:r>
                  <w:r w:rsidRPr="00664E19"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 xml:space="preserve">IBM Python Basics for Data Sciencecertificate </w:t>
                  </w:r>
                </w:p>
                <w:p w14:paraId="0593CE62" w14:textId="77777777" w:rsidR="00664E19" w:rsidRPr="00664E19" w:rsidRDefault="00664E19" w:rsidP="00664E19">
                  <w:pPr>
                    <w:pStyle w:val="Default"/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</w:pPr>
                </w:p>
                <w:p w14:paraId="0EC53A6E" w14:textId="126126A6" w:rsidR="00664E19" w:rsidRDefault="00664E19" w:rsidP="00664E19">
                  <w:pPr>
                    <w:pStyle w:val="Default"/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 xml:space="preserve">- </w:t>
                  </w:r>
                  <w:r w:rsidRPr="00664E19"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>Tri-council Policy Statement: EthicalConduct for Research InvolvingHumans</w:t>
                  </w:r>
                </w:p>
                <w:p w14:paraId="341465C1" w14:textId="77777777" w:rsidR="00664E19" w:rsidRPr="00664E19" w:rsidRDefault="00664E19" w:rsidP="00664E19">
                  <w:pPr>
                    <w:pStyle w:val="Default"/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</w:pPr>
                </w:p>
                <w:p w14:paraId="3F5F4496" w14:textId="70B8B8B2" w:rsidR="00664E19" w:rsidRDefault="00664E19" w:rsidP="00664E19">
                  <w:pPr>
                    <w:pStyle w:val="Default"/>
                    <w:rPr>
                      <w:color w:val="FFFFFF"/>
                      <w:sz w:val="21"/>
                      <w:szCs w:val="21"/>
                    </w:rPr>
                  </w:pPr>
                  <w:r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 xml:space="preserve">- </w:t>
                  </w:r>
                  <w:r w:rsidRPr="00664E19">
                    <w:rPr>
                      <w:rFonts w:ascii="Century Gothic" w:hAnsi="Century Gothic"/>
                      <w:color w:val="000000" w:themeColor="text1"/>
                      <w:sz w:val="18"/>
                      <w:szCs w:val="18"/>
                    </w:rPr>
                    <w:t>Computer Science for WebProgramming ProfessionalCertificate</w:t>
                  </w:r>
                  <w:r w:rsidRPr="00664E19">
                    <w:rPr>
                      <w:color w:val="000000" w:themeColor="text1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59EA5A0C" w14:textId="4A7C496C" w:rsidR="00303112" w:rsidRPr="00664E19" w:rsidRDefault="00303112" w:rsidP="00CB0055">
            <w:pPr>
              <w:pStyle w:val="Heading3"/>
              <w:rPr>
                <w:lang w:val="en-CA"/>
              </w:rPr>
            </w:pPr>
          </w:p>
          <w:sdt>
            <w:sdtPr>
              <w:id w:val="-1954003311"/>
              <w:placeholder>
                <w:docPart w:val="CBC85F848E10F04FBEDE1ECFA4B2DCCB"/>
              </w:placeholder>
              <w:temporary/>
              <w:showingPlcHdr/>
              <w15:appearance w15:val="hidden"/>
            </w:sdtPr>
            <w:sdtEndPr/>
            <w:sdtContent>
              <w:p w14:paraId="79AB5C8F" w14:textId="271B35C4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rPr>
                <w:rFonts w:ascii="Century Gothic" w:hAnsi="Century Gothic"/>
                <w:sz w:val="18"/>
                <w:szCs w:val="18"/>
              </w:rPr>
              <w:id w:val="1111563247"/>
              <w:placeholder>
                <w:docPart w:val="183187438A8A50429BFA739E5238F446"/>
              </w:placeholder>
              <w:temporary/>
              <w:showingPlcHdr/>
              <w15:appearance w15:val="hidden"/>
            </w:sdtPr>
            <w:sdtEndPr/>
            <w:sdtContent>
              <w:p w14:paraId="3E0AC3D3" w14:textId="77777777" w:rsidR="004D3011" w:rsidRPr="00664E19" w:rsidRDefault="004D3011" w:rsidP="004D3011">
                <w:pPr>
                  <w:rPr>
                    <w:rFonts w:ascii="Century Gothic" w:hAnsi="Century Gothic"/>
                    <w:sz w:val="18"/>
                    <w:szCs w:val="18"/>
                  </w:rPr>
                </w:pPr>
                <w:r w:rsidRPr="00664E19">
                  <w:rPr>
                    <w:rFonts w:ascii="Century Gothic" w:hAnsi="Century Gothic"/>
                    <w:sz w:val="18"/>
                    <w:szCs w:val="18"/>
                  </w:rPr>
                  <w:t>PHONE:</w:t>
                </w:r>
              </w:p>
            </w:sdtContent>
          </w:sdt>
          <w:p w14:paraId="3E074274" w14:textId="2D4DBD59" w:rsidR="004D3011" w:rsidRPr="00664E19" w:rsidRDefault="003F435F" w:rsidP="004D3011">
            <w:pPr>
              <w:rPr>
                <w:rFonts w:ascii="Century Gothic" w:hAnsi="Century Gothic"/>
                <w:sz w:val="18"/>
                <w:szCs w:val="18"/>
              </w:rPr>
            </w:pPr>
            <w:r w:rsidRPr="00664E19">
              <w:rPr>
                <w:rFonts w:ascii="Century Gothic" w:hAnsi="Century Gothic"/>
                <w:sz w:val="18"/>
                <w:szCs w:val="18"/>
              </w:rPr>
              <w:t>236-512-2463 (Vancouver</w:t>
            </w:r>
            <w:r w:rsidR="00303112" w:rsidRPr="00664E19">
              <w:rPr>
                <w:rFonts w:ascii="Century Gothic" w:hAnsi="Century Gothic"/>
                <w:sz w:val="18"/>
                <w:szCs w:val="18"/>
              </w:rPr>
              <w:t>, Canada</w:t>
            </w:r>
            <w:r w:rsidRPr="00664E19">
              <w:rPr>
                <w:rFonts w:ascii="Century Gothic" w:hAnsi="Century Gothic"/>
                <w:sz w:val="18"/>
                <w:szCs w:val="18"/>
              </w:rPr>
              <w:t>)</w:t>
            </w:r>
          </w:p>
          <w:p w14:paraId="378D3CF3" w14:textId="77777777" w:rsidR="004D3011" w:rsidRPr="00664E19" w:rsidRDefault="004D3011" w:rsidP="004D301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74D2F03" w14:textId="77777777" w:rsidR="003F435F" w:rsidRPr="00664E19" w:rsidRDefault="0046744C" w:rsidP="003F435F">
            <w:pPr>
              <w:pStyle w:val="Default"/>
              <w:rPr>
                <w:rFonts w:ascii="Century Gothic" w:hAnsi="Century Gothic"/>
                <w:sz w:val="18"/>
                <w:szCs w:val="18"/>
              </w:rPr>
            </w:pPr>
            <w:sdt>
              <w:sdtPr>
                <w:rPr>
                  <w:rFonts w:ascii="Century Gothic" w:hAnsi="Century Gothic"/>
                  <w:sz w:val="18"/>
                  <w:szCs w:val="18"/>
                </w:rPr>
                <w:id w:val="67859272"/>
                <w:placeholder>
                  <w:docPart w:val="A5474E4C2AA0B54CA9FF122726427451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664E19">
                  <w:rPr>
                    <w:rFonts w:ascii="Century Gothic" w:hAnsi="Century Gothic"/>
                    <w:sz w:val="18"/>
                    <w:szCs w:val="18"/>
                  </w:rPr>
                  <w:t>WEBSITE:</w:t>
                </w:r>
              </w:sdtContent>
            </w:sdt>
          </w:p>
          <w:p w14:paraId="109D739E" w14:textId="12E15C5F" w:rsidR="00303112" w:rsidRPr="00664E19" w:rsidRDefault="003F435F" w:rsidP="003F435F">
            <w:pPr>
              <w:pStyle w:val="Default"/>
              <w:rPr>
                <w:rFonts w:ascii="Century Gothic" w:hAnsi="Century Gothic"/>
                <w:color w:val="181818"/>
                <w:sz w:val="18"/>
                <w:szCs w:val="18"/>
              </w:rPr>
            </w:pPr>
            <w:r w:rsidRPr="00664E19">
              <w:rPr>
                <w:rFonts w:ascii="Century Gothic" w:hAnsi="Century Gothic"/>
                <w:color w:val="181818"/>
                <w:sz w:val="18"/>
                <w:szCs w:val="18"/>
              </w:rPr>
              <w:t>https://yma-van2020.github.io/portfolio-site/</w:t>
            </w:r>
          </w:p>
          <w:p w14:paraId="32B5845C" w14:textId="77777777" w:rsidR="004D3011" w:rsidRPr="00664E19" w:rsidRDefault="004D3011" w:rsidP="004D3011">
            <w:pPr>
              <w:rPr>
                <w:rFonts w:ascii="Century Gothic" w:hAnsi="Century Gothic"/>
                <w:sz w:val="18"/>
                <w:szCs w:val="18"/>
              </w:rPr>
            </w:pPr>
          </w:p>
          <w:sdt>
            <w:sdtPr>
              <w:rPr>
                <w:rFonts w:ascii="Century Gothic" w:hAnsi="Century Gothic"/>
                <w:sz w:val="18"/>
                <w:szCs w:val="18"/>
              </w:rPr>
              <w:id w:val="-240260293"/>
              <w:placeholder>
                <w:docPart w:val="8A4F239ACF002F4088AF58DB6DEBEF5B"/>
              </w:placeholder>
              <w:temporary/>
              <w:showingPlcHdr/>
              <w15:appearance w15:val="hidden"/>
            </w:sdtPr>
            <w:sdtEndPr/>
            <w:sdtContent>
              <w:p w14:paraId="78A39B01" w14:textId="77777777" w:rsidR="004D3011" w:rsidRPr="00664E19" w:rsidRDefault="004D3011" w:rsidP="004D3011">
                <w:pPr>
                  <w:rPr>
                    <w:rFonts w:ascii="Century Gothic" w:hAnsi="Century Gothic"/>
                    <w:sz w:val="18"/>
                    <w:szCs w:val="18"/>
                  </w:rPr>
                </w:pPr>
                <w:r w:rsidRPr="00664E19">
                  <w:rPr>
                    <w:rFonts w:ascii="Century Gothic" w:hAnsi="Century Gothic"/>
                    <w:sz w:val="18"/>
                    <w:szCs w:val="18"/>
                  </w:rPr>
                  <w:t>EMAIL:</w:t>
                </w:r>
              </w:p>
            </w:sdtContent>
          </w:sdt>
          <w:p w14:paraId="377E708C" w14:textId="349AAFA6" w:rsidR="00036450" w:rsidRPr="00664E19" w:rsidRDefault="003F435F" w:rsidP="004D3011">
            <w:pPr>
              <w:rPr>
                <w:rStyle w:val="Hyperlink"/>
                <w:rFonts w:ascii="Century Gothic" w:hAnsi="Century Gothic"/>
                <w:sz w:val="18"/>
                <w:szCs w:val="18"/>
              </w:rPr>
            </w:pPr>
            <w:r w:rsidRPr="00664E19">
              <w:rPr>
                <w:rFonts w:ascii="Century Gothic" w:hAnsi="Century Gothic"/>
                <w:sz w:val="18"/>
                <w:szCs w:val="18"/>
              </w:rPr>
              <w:t>katelynvan152@gmail.com</w:t>
            </w:r>
          </w:p>
          <w:p w14:paraId="786CB25E" w14:textId="77777777" w:rsidR="004D3011" w:rsidRPr="00664E19" w:rsidRDefault="004D3011" w:rsidP="004D301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4B263E8" w14:textId="77777777" w:rsidR="003F435F" w:rsidRPr="00664E19" w:rsidRDefault="003F435F" w:rsidP="003F435F">
            <w:pPr>
              <w:pStyle w:val="Default"/>
              <w:rPr>
                <w:rFonts w:ascii="Century Gothic" w:hAnsi="Century Gothic"/>
                <w:sz w:val="18"/>
                <w:szCs w:val="18"/>
              </w:rPr>
            </w:pPr>
            <w:r w:rsidRPr="00664E19">
              <w:rPr>
                <w:rFonts w:ascii="Century Gothic" w:hAnsi="Century Gothic"/>
                <w:sz w:val="18"/>
                <w:szCs w:val="18"/>
              </w:rPr>
              <w:t>Github:</w:t>
            </w:r>
          </w:p>
          <w:p w14:paraId="612D03B8" w14:textId="7DE261EB" w:rsidR="003F435F" w:rsidRPr="00664E19" w:rsidRDefault="0046744C" w:rsidP="004D3011">
            <w:pPr>
              <w:rPr>
                <w:rFonts w:ascii="Century Gothic" w:eastAsia="Arial Unicode MS" w:hAnsi="Century Gothic" w:cs="Arial Unicode MS"/>
                <w:color w:val="181818"/>
                <w:sz w:val="18"/>
                <w:szCs w:val="18"/>
              </w:rPr>
            </w:pPr>
            <w:hyperlink r:id="rId10" w:history="1">
              <w:r w:rsidR="00303112" w:rsidRPr="00664E19">
                <w:rPr>
                  <w:rStyle w:val="Hyperlink"/>
                  <w:rFonts w:ascii="Century Gothic" w:eastAsia="Arial Unicode MS" w:hAnsi="Century Gothic" w:cs="Arial Unicode MS"/>
                  <w:sz w:val="18"/>
                  <w:szCs w:val="18"/>
                </w:rPr>
                <w:t>https://github.com/Yma-Van2020</w:t>
              </w:r>
            </w:hyperlink>
          </w:p>
          <w:p w14:paraId="7BF8140A" w14:textId="77777777" w:rsidR="00303112" w:rsidRPr="00664E19" w:rsidRDefault="00303112" w:rsidP="004D3011">
            <w:pPr>
              <w:rPr>
                <w:rFonts w:ascii="Century Gothic" w:eastAsia="Arial Unicode MS" w:hAnsi="Century Gothic" w:cs="Arial Unicode MS"/>
                <w:color w:val="181818"/>
                <w:sz w:val="18"/>
                <w:szCs w:val="18"/>
              </w:rPr>
            </w:pPr>
          </w:p>
          <w:p w14:paraId="402E619E" w14:textId="77777777" w:rsidR="00303112" w:rsidRPr="00664E19" w:rsidRDefault="00303112" w:rsidP="004D301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292A561" w14:textId="4E63ADE9" w:rsidR="00303112" w:rsidRPr="004D3011" w:rsidRDefault="00303112" w:rsidP="004D3011">
            <w:r w:rsidRPr="00664E19">
              <w:rPr>
                <w:rFonts w:ascii="Century Gothic" w:eastAsia="Arial Unicode MS" w:hAnsi="Century Gothic" w:cs="Arial Unicode MS"/>
                <w:color w:val="181818"/>
                <w:sz w:val="18"/>
                <w:szCs w:val="18"/>
              </w:rPr>
              <w:t>*Please see my personal portfolio site for technical projects</w:t>
            </w:r>
            <w:r>
              <w:rPr>
                <w:rFonts w:eastAsia="Arial Unicode MS" w:cs="Arial Unicode MS"/>
                <w:color w:val="181818"/>
                <w:szCs w:val="18"/>
              </w:rPr>
              <w:t>.</w:t>
            </w:r>
          </w:p>
        </w:tc>
        <w:tc>
          <w:tcPr>
            <w:tcW w:w="720" w:type="dxa"/>
          </w:tcPr>
          <w:p w14:paraId="2EDF72F3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71DDD717" w14:textId="2B3D2073" w:rsidR="00303112" w:rsidRDefault="00303112" w:rsidP="00036450">
            <w:pPr>
              <w:pStyle w:val="Heading2"/>
            </w:pPr>
            <w:r>
              <w:t>Katelyn Ma</w:t>
            </w:r>
          </w:p>
          <w:p w14:paraId="76E5503B" w14:textId="47A42C84" w:rsidR="00303112" w:rsidRDefault="00664E19" w:rsidP="00664E19">
            <w:r>
              <w:t>Full-stack s</w:t>
            </w:r>
            <w:r w:rsidR="00303112">
              <w:t xml:space="preserve">oftware developer | Tech enthusiast </w:t>
            </w:r>
            <w:r w:rsidR="00EE2651">
              <w:t xml:space="preserve">| Canadian </w:t>
            </w:r>
          </w:p>
          <w:sdt>
            <w:sdtPr>
              <w:id w:val="1049110328"/>
              <w:placeholder>
                <w:docPart w:val="BA6DC723F23C51409763A44E7866E6EF"/>
              </w:placeholder>
              <w:temporary/>
              <w:showingPlcHdr/>
              <w15:appearance w15:val="hidden"/>
            </w:sdtPr>
            <w:sdtEndPr/>
            <w:sdtContent>
              <w:p w14:paraId="4D499FA8" w14:textId="66917FEB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1C7EBF88" w14:textId="069DEC0A" w:rsidR="00036450" w:rsidRPr="00313646" w:rsidRDefault="00313646" w:rsidP="00B359E4">
            <w:pPr>
              <w:pStyle w:val="Heading4"/>
              <w:rPr>
                <w:rFonts w:ascii="Century Gothic" w:hAnsi="Century Gothic"/>
                <w:szCs w:val="18"/>
              </w:rPr>
            </w:pPr>
            <w:r w:rsidRPr="00313646">
              <w:rPr>
                <w:rFonts w:ascii="Century Gothic" w:hAnsi="Century Gothic"/>
                <w:szCs w:val="18"/>
              </w:rPr>
              <w:t xml:space="preserve">Athabasca University </w:t>
            </w:r>
            <w:r>
              <w:rPr>
                <w:rFonts w:ascii="Century Gothic" w:hAnsi="Century Gothic"/>
                <w:szCs w:val="18"/>
              </w:rPr>
              <w:t>-B</w:t>
            </w:r>
            <w:r w:rsidR="00664E19">
              <w:rPr>
                <w:rFonts w:ascii="Century Gothic" w:hAnsi="Century Gothic"/>
                <w:szCs w:val="18"/>
              </w:rPr>
              <w:t>S, Computer Science</w:t>
            </w:r>
          </w:p>
          <w:p w14:paraId="45869388" w14:textId="436249C1" w:rsidR="00036450" w:rsidRPr="00313646" w:rsidRDefault="00313646" w:rsidP="00B359E4">
            <w:pPr>
              <w:pStyle w:val="Date"/>
              <w:rPr>
                <w:rFonts w:ascii="Century Gothic" w:hAnsi="Century Gothic"/>
                <w:szCs w:val="18"/>
              </w:rPr>
            </w:pPr>
            <w:r w:rsidRPr="00313646">
              <w:rPr>
                <w:rFonts w:ascii="Century Gothic" w:hAnsi="Century Gothic"/>
                <w:szCs w:val="18"/>
              </w:rPr>
              <w:t>2019</w:t>
            </w:r>
            <w:r w:rsidR="00036450" w:rsidRPr="00313646">
              <w:rPr>
                <w:rFonts w:ascii="Century Gothic" w:hAnsi="Century Gothic"/>
                <w:szCs w:val="18"/>
              </w:rPr>
              <w:t xml:space="preserve"> - </w:t>
            </w:r>
            <w:r w:rsidRPr="00313646">
              <w:rPr>
                <w:rFonts w:ascii="Century Gothic" w:hAnsi="Century Gothic"/>
                <w:szCs w:val="18"/>
              </w:rPr>
              <w:t>2023</w:t>
            </w:r>
          </w:p>
          <w:p w14:paraId="15E83A65" w14:textId="6058181F" w:rsidR="00313646" w:rsidRPr="00313646" w:rsidRDefault="00313646" w:rsidP="00313646">
            <w:pPr>
              <w:rPr>
                <w:rFonts w:ascii="Century Gothic" w:hAnsi="Century Gothic"/>
                <w:sz w:val="18"/>
                <w:szCs w:val="18"/>
              </w:rPr>
            </w:pP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Part-time study of: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algorithms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web development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data structures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operating systems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computer networks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database management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systems design and analysis</w:t>
            </w:r>
          </w:p>
          <w:p w14:paraId="020728FA" w14:textId="7F7C3FA4" w:rsidR="00036450" w:rsidRPr="00313646" w:rsidRDefault="00036450" w:rsidP="0003645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CD5F58D" w14:textId="682B9445" w:rsidR="00313646" w:rsidRPr="00313646" w:rsidRDefault="00313646" w:rsidP="00313646">
            <w:pPr>
              <w:pStyle w:val="Heading4"/>
              <w:rPr>
                <w:rFonts w:ascii="Century Gothic" w:hAnsi="Century Gothic"/>
                <w:szCs w:val="18"/>
              </w:rPr>
            </w:pPr>
            <w:r w:rsidRPr="00313646">
              <w:rPr>
                <w:rFonts w:ascii="Century Gothic" w:hAnsi="Century Gothic"/>
                <w:szCs w:val="18"/>
              </w:rPr>
              <w:t>University of British Columbia</w:t>
            </w:r>
            <w:r w:rsidR="00664E19">
              <w:rPr>
                <w:rFonts w:ascii="Century Gothic" w:hAnsi="Century Gothic"/>
                <w:szCs w:val="18"/>
              </w:rPr>
              <w:t xml:space="preserve"> – BA, Psychology</w:t>
            </w:r>
          </w:p>
          <w:p w14:paraId="236ACD6C" w14:textId="0FC2432F" w:rsidR="00313646" w:rsidRPr="00313646" w:rsidRDefault="00313646" w:rsidP="00313646">
            <w:pPr>
              <w:pStyle w:val="Date"/>
              <w:rPr>
                <w:rFonts w:ascii="Century Gothic" w:hAnsi="Century Gothic"/>
                <w:szCs w:val="18"/>
              </w:rPr>
            </w:pPr>
            <w:r w:rsidRPr="00313646">
              <w:rPr>
                <w:rFonts w:ascii="Century Gothic" w:hAnsi="Century Gothic"/>
                <w:szCs w:val="18"/>
              </w:rPr>
              <w:t>2017 – 2021(graduated)</w:t>
            </w:r>
          </w:p>
          <w:p w14:paraId="24C70E86" w14:textId="64E3D238" w:rsidR="00313646" w:rsidRPr="00313646" w:rsidRDefault="00664E19" w:rsidP="00313646">
            <w:pPr>
              <w:rPr>
                <w:rFonts w:ascii="Century Gothic" w:hAnsi="Century Gothic"/>
                <w:sz w:val="18"/>
                <w:szCs w:val="18"/>
              </w:rPr>
            </w:pP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Top university in the world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STEM psychology</w:t>
            </w:r>
          </w:p>
          <w:p w14:paraId="5CA27E7F" w14:textId="17F9AA0C" w:rsidR="00313646" w:rsidRPr="00313646" w:rsidRDefault="00313646" w:rsidP="0003645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76140F6B" w14:textId="10A28F1D" w:rsidR="00313646" w:rsidRPr="00313646" w:rsidRDefault="00313646" w:rsidP="00313646">
            <w:pPr>
              <w:pStyle w:val="Heading4"/>
              <w:rPr>
                <w:rFonts w:ascii="Century Gothic" w:hAnsi="Century Gothic"/>
                <w:szCs w:val="18"/>
              </w:rPr>
            </w:pPr>
            <w:r w:rsidRPr="00313646">
              <w:rPr>
                <w:rFonts w:ascii="Century Gothic" w:hAnsi="Century Gothic"/>
                <w:szCs w:val="18"/>
              </w:rPr>
              <w:t>Galvanize Computer Software Engineering program</w:t>
            </w:r>
          </w:p>
          <w:p w14:paraId="7AA07F11" w14:textId="5AE3E7D0" w:rsidR="00313646" w:rsidRPr="00313646" w:rsidRDefault="00313646" w:rsidP="00313646">
            <w:pPr>
              <w:pStyle w:val="Date"/>
              <w:rPr>
                <w:rFonts w:ascii="Century Gothic" w:hAnsi="Century Gothic"/>
                <w:szCs w:val="18"/>
              </w:rPr>
            </w:pPr>
            <w:r w:rsidRPr="00313646">
              <w:rPr>
                <w:rFonts w:ascii="Century Gothic" w:hAnsi="Century Gothic"/>
                <w:szCs w:val="18"/>
              </w:rPr>
              <w:t xml:space="preserve">2021 </w:t>
            </w:r>
          </w:p>
          <w:p w14:paraId="692F99E6" w14:textId="2648C0AE" w:rsidR="00313646" w:rsidRPr="00313646" w:rsidRDefault="00664E19" w:rsidP="00313646">
            <w:pPr>
              <w:rPr>
                <w:rFonts w:ascii="Century Gothic" w:hAnsi="Century Gothic"/>
                <w:sz w:val="18"/>
                <w:szCs w:val="18"/>
              </w:rPr>
            </w:pP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Built a few projects. Learned Mocha, Chai, Jasmine frameworks as well as jQuery, HTML, CSS, Computer science concepts, algorithms, data structures and JavaScript.</w:t>
            </w:r>
          </w:p>
          <w:p w14:paraId="5FFD559D" w14:textId="4759066E" w:rsidR="00313646" w:rsidRPr="00313646" w:rsidRDefault="00313646" w:rsidP="0003645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3D587AF5" w14:textId="66CFECC0" w:rsidR="00313646" w:rsidRPr="00313646" w:rsidRDefault="00313646" w:rsidP="00313646">
            <w:pPr>
              <w:pStyle w:val="Heading4"/>
              <w:rPr>
                <w:rFonts w:ascii="Century Gothic" w:hAnsi="Century Gothic"/>
                <w:szCs w:val="18"/>
              </w:rPr>
            </w:pPr>
            <w:r w:rsidRPr="00313646">
              <w:rPr>
                <w:rFonts w:ascii="Century Gothic" w:hAnsi="Century Gothic"/>
                <w:szCs w:val="18"/>
              </w:rPr>
              <w:t>Coding Dojo Software Development Immersive program</w:t>
            </w:r>
          </w:p>
          <w:p w14:paraId="1C866E11" w14:textId="77777777" w:rsidR="00313646" w:rsidRPr="00313646" w:rsidRDefault="00313646" w:rsidP="00313646">
            <w:pPr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</w:pP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2021</w:t>
            </w:r>
          </w:p>
          <w:p w14:paraId="411817F7" w14:textId="5472EB98" w:rsidR="00313646" w:rsidRPr="00313646" w:rsidRDefault="00664E19" w:rsidP="00313646">
            <w:pPr>
              <w:rPr>
                <w:rFonts w:ascii="Century Gothic" w:hAnsi="Century Gothic"/>
                <w:sz w:val="18"/>
                <w:szCs w:val="18"/>
              </w:rPr>
            </w:pP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Demonstrated working proficiency with Java, Python, JavaScript as well as a wide range of frameworks and libraries.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Completed over 1200 hours on the implementation and iteration of various projects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Completed building and deploying fully functioning applications</w:t>
            </w:r>
          </w:p>
          <w:p w14:paraId="7F1D2B5D" w14:textId="2E2B31C7" w:rsidR="00313646" w:rsidRDefault="00313646" w:rsidP="00313646"/>
          <w:sdt>
            <w:sdtPr>
              <w:id w:val="1001553383"/>
              <w:placeholder>
                <w:docPart w:val="DBD1B2401252A24CBF12AA06A8DF05E9"/>
              </w:placeholder>
              <w:temporary/>
              <w:showingPlcHdr/>
              <w15:appearance w15:val="hidden"/>
            </w:sdtPr>
            <w:sdtEndPr/>
            <w:sdtContent>
              <w:p w14:paraId="146B8414" w14:textId="654ABC0D" w:rsidR="004D3011" w:rsidRDefault="00036450" w:rsidP="00313646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7BB6B294" w14:textId="4E4EE3C3" w:rsidR="004D3011" w:rsidRPr="004D3011" w:rsidRDefault="00313646" w:rsidP="00B359E4">
            <w:pPr>
              <w:pStyle w:val="Heading4"/>
              <w:rPr>
                <w:bCs/>
              </w:rPr>
            </w:pPr>
            <w:r>
              <w:t>GaoTek</w:t>
            </w:r>
            <w:r w:rsidR="004D3011" w:rsidRPr="004D3011">
              <w:t xml:space="preserve">  </w:t>
            </w:r>
            <w:r>
              <w:t>- Software developer Intern</w:t>
            </w:r>
          </w:p>
          <w:p w14:paraId="2AEDC443" w14:textId="48053A76" w:rsidR="004D3011" w:rsidRPr="004D3011" w:rsidRDefault="00313646" w:rsidP="00B359E4">
            <w:pPr>
              <w:pStyle w:val="Date"/>
            </w:pPr>
            <w:r>
              <w:t>2021- 2021 - 4 months - contract</w:t>
            </w:r>
          </w:p>
          <w:p w14:paraId="05586536" w14:textId="77777777" w:rsidR="00664E19" w:rsidRDefault="00664E19" w:rsidP="004D3011">
            <w:pPr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</w:pP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 xml:space="preserve">• Software development plans </w:t>
            </w:r>
          </w:p>
          <w:p w14:paraId="360E4062" w14:textId="77777777" w:rsidR="00664E19" w:rsidRDefault="00664E19" w:rsidP="004D3011">
            <w:pPr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</w:pP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 Software architecture</w:t>
            </w:r>
          </w:p>
          <w:p w14:paraId="03F850FB" w14:textId="32DCE88D" w:rsidR="00664E19" w:rsidRDefault="00664E19" w:rsidP="004D3011">
            <w:pPr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</w:pP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 xml:space="preserve">• Testing plans </w:t>
            </w:r>
          </w:p>
          <w:p w14:paraId="73B2EA29" w14:textId="2079A3D9" w:rsidR="00664E19" w:rsidRDefault="00664E19" w:rsidP="004D3011">
            <w:pPr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</w:pP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 xml:space="preserve">• Software development  </w:t>
            </w:r>
          </w:p>
          <w:p w14:paraId="4C3D61B9" w14:textId="6E7E5C7F" w:rsidR="00664E19" w:rsidRDefault="00664E19" w:rsidP="004D3011">
            <w:pPr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</w:pP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 xml:space="preserve">• Webpages </w:t>
            </w:r>
            <w:r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 xml:space="preserve">maintainance </w:t>
            </w:r>
          </w:p>
          <w:p w14:paraId="1D326F1A" w14:textId="5FD23439" w:rsidR="00664E19" w:rsidRDefault="00664E19" w:rsidP="004D3011">
            <w:pPr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</w:pP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 Digital marketing, SEO.</w:t>
            </w:r>
          </w:p>
          <w:p w14:paraId="7E8F18C6" w14:textId="1E2A6818" w:rsidR="004D3011" w:rsidRPr="00664E19" w:rsidRDefault="00664E19" w:rsidP="004D3011">
            <w:pPr>
              <w:rPr>
                <w:rFonts w:ascii="Century Gothic" w:hAnsi="Century Gothic"/>
                <w:sz w:val="18"/>
                <w:szCs w:val="18"/>
              </w:rPr>
            </w:pP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 xml:space="preserve">• Tech support, webpages and datasheets developments, writing, </w:t>
            </w:r>
          </w:p>
          <w:p w14:paraId="52B66D59" w14:textId="0BA6E332" w:rsidR="004D3011" w:rsidRDefault="004D3011" w:rsidP="00036450"/>
          <w:p w14:paraId="3B8DCE44" w14:textId="645B4170" w:rsidR="004D3011" w:rsidRPr="004D3011" w:rsidRDefault="00313646" w:rsidP="00B359E4">
            <w:pPr>
              <w:pStyle w:val="Heading4"/>
              <w:rPr>
                <w:bCs/>
              </w:rPr>
            </w:pPr>
            <w:r>
              <w:t>NYCDigitalMarketing – Web developer</w:t>
            </w:r>
          </w:p>
          <w:p w14:paraId="4A2EE5DD" w14:textId="0E3A6EC8" w:rsidR="004D3011" w:rsidRPr="004D3011" w:rsidRDefault="00313646" w:rsidP="00B359E4">
            <w:pPr>
              <w:pStyle w:val="Date"/>
            </w:pPr>
            <w:r>
              <w:t>2020</w:t>
            </w:r>
            <w:r w:rsidR="004D3011" w:rsidRPr="004D3011">
              <w:t>–</w:t>
            </w:r>
            <w:r>
              <w:t>2021 - 1 yr 3 mos - contract</w:t>
            </w:r>
          </w:p>
          <w:p w14:paraId="1853FE6A" w14:textId="11BD4D3C" w:rsidR="00313646" w:rsidRPr="00313646" w:rsidRDefault="00313646" w:rsidP="00313646">
            <w:pPr>
              <w:rPr>
                <w:rFonts w:ascii="Century Gothic" w:hAnsi="Century Gothic"/>
                <w:sz w:val="18"/>
                <w:szCs w:val="18"/>
              </w:rPr>
            </w:pP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 xml:space="preserve">Used HTML5, CSS3, JS, PHP, </w:t>
            </w:r>
            <w:r w:rsidR="00664E19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etc.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Created and tested applications for websites.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Presented design specs.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Worked with graphics and other designers.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Troubleshot website problems.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Maintained and updated websites.</w:t>
            </w:r>
            <w:r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="00664E19"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Monitored website traffic.</w:t>
            </w:r>
          </w:p>
          <w:p w14:paraId="365B15D9" w14:textId="77777777" w:rsidR="00313646" w:rsidRDefault="00313646" w:rsidP="00036450"/>
          <w:p w14:paraId="41BF72EA" w14:textId="77777777" w:rsidR="00313646" w:rsidRDefault="00313646" w:rsidP="00313646">
            <w:pPr>
              <w:pStyle w:val="Heading4"/>
              <w:rPr>
                <w:bCs/>
              </w:rPr>
            </w:pPr>
            <w:r>
              <w:lastRenderedPageBreak/>
              <w:t xml:space="preserve">JW Research LIT. </w:t>
            </w:r>
            <w:r w:rsidRPr="00036450">
              <w:t xml:space="preserve"> </w:t>
            </w:r>
            <w:r>
              <w:t>- Sales representative</w:t>
            </w:r>
          </w:p>
          <w:p w14:paraId="68A8578B" w14:textId="2F9B4AC0" w:rsidR="00313646" w:rsidRPr="00036450" w:rsidRDefault="00313646" w:rsidP="00313646">
            <w:pPr>
              <w:pStyle w:val="Date"/>
            </w:pPr>
            <w:r>
              <w:t>2017</w:t>
            </w:r>
            <w:r w:rsidRPr="00036450">
              <w:t>–</w:t>
            </w:r>
            <w:r>
              <w:t xml:space="preserve">2017 - 7months - contract </w:t>
            </w:r>
          </w:p>
          <w:p w14:paraId="1D3355DA" w14:textId="77B86816" w:rsidR="00313646" w:rsidRDefault="00664E19" w:rsidP="00313646"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Kept records of customer interactions, processed customer accounts, and file documents.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Arial"/>
                <w:sz w:val="18"/>
                <w:szCs w:val="18"/>
                <w:shd w:val="clear" w:color="auto" w:fill="FFFFFF"/>
              </w:rPr>
              <w:t>•</w:t>
            </w:r>
            <w:r w:rsidR="00313646" w:rsidRPr="00313646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Collaborated with team to quickly resolve customer complaints with the appropriate action</w:t>
            </w:r>
            <w:r w:rsidR="0031364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.</w:t>
            </w:r>
          </w:p>
          <w:p w14:paraId="54865D8B" w14:textId="77777777" w:rsidR="00313646" w:rsidRDefault="00313646" w:rsidP="00036450"/>
          <w:p w14:paraId="693F74B6" w14:textId="6A513B5C" w:rsidR="00036450" w:rsidRDefault="00303112" w:rsidP="00036450">
            <w:pPr>
              <w:pStyle w:val="Heading2"/>
            </w:pPr>
            <w:r>
              <w:t xml:space="preserve">Technical </w:t>
            </w:r>
            <w:sdt>
              <w:sdtPr>
                <w:id w:val="1669594239"/>
                <w:placeholder>
                  <w:docPart w:val="38FECB111F6A9348980C618DE98B0F9F"/>
                </w:placeholder>
                <w:temporary/>
                <w:showingPlcHdr/>
                <w15:appearance w15:val="hidden"/>
              </w:sdtPr>
              <w:sdtEndPr/>
              <w:sdtContent>
                <w:r w:rsidR="00180329"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sdtContent>
            </w:sdt>
          </w:p>
          <w:p w14:paraId="30120DCA" w14:textId="77777777" w:rsidR="00303112" w:rsidRPr="00664E19" w:rsidRDefault="00303112" w:rsidP="004D3011">
            <w:pPr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</w:pPr>
            <w:r w:rsidRPr="00664E19">
              <w:rPr>
                <w:rFonts w:ascii="Century Gothic" w:hAnsi="Century Gothic" w:cs="Segoe UI"/>
                <w:b/>
                <w:bCs/>
                <w:sz w:val="18"/>
                <w:szCs w:val="18"/>
                <w:shd w:val="clear" w:color="auto" w:fill="FFFFFF"/>
              </w:rPr>
              <w:t>Languages:</w:t>
            </w:r>
            <w:r w:rsidRPr="00664E19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Python, JavaScript, Java, HTML5, CSS5</w:t>
            </w:r>
            <w:r w:rsidRPr="00664E19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Segoe UI"/>
                <w:b/>
                <w:bCs/>
                <w:sz w:val="18"/>
                <w:szCs w:val="18"/>
                <w:shd w:val="clear" w:color="auto" w:fill="FFFFFF"/>
              </w:rPr>
              <w:t>Front-End Development:</w:t>
            </w:r>
            <w:r w:rsidRPr="00664E19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Angular6, AJAX, jQuery, Bootstrap, Django, Express, React, ASP.NET, Entity Framwork Core</w:t>
            </w:r>
            <w:r w:rsidRPr="00664E19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Segoe UI"/>
                <w:b/>
                <w:bCs/>
                <w:sz w:val="18"/>
                <w:szCs w:val="18"/>
                <w:shd w:val="clear" w:color="auto" w:fill="FFFFFF"/>
              </w:rPr>
              <w:t>Technologies:</w:t>
            </w:r>
            <w:r w:rsidRPr="00664E19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Django, Node.js, Express, ASP.NET Core, Sockets.io, Flask, AWS EC2, Entity, Git, Github,</w:t>
            </w:r>
            <w:r w:rsidRPr="00664E19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Segoe UI"/>
                <w:b/>
                <w:bCs/>
                <w:sz w:val="18"/>
                <w:szCs w:val="18"/>
                <w:shd w:val="clear" w:color="auto" w:fill="FFFFFF"/>
              </w:rPr>
              <w:t>Database:</w:t>
            </w:r>
            <w:r w:rsidRPr="00664E19">
              <w:rPr>
                <w:rFonts w:ascii="Century Gothic" w:hAnsi="Century Gothic" w:cs="Segoe UI"/>
                <w:sz w:val="18"/>
                <w:szCs w:val="18"/>
              </w:rPr>
              <w:br/>
            </w:r>
            <w:r w:rsidRPr="00664E19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MongoDB, Mongoose, SQL(MySQL)</w:t>
            </w:r>
          </w:p>
          <w:p w14:paraId="2466DCA8" w14:textId="77777777" w:rsidR="00303112" w:rsidRPr="00664E19" w:rsidRDefault="00303112" w:rsidP="004D3011">
            <w:pPr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</w:pPr>
          </w:p>
          <w:p w14:paraId="7BB4448C" w14:textId="77777777" w:rsidR="00303112" w:rsidRPr="00664E19" w:rsidRDefault="00303112" w:rsidP="004D3011">
            <w:pPr>
              <w:rPr>
                <w:rFonts w:ascii="Century Gothic" w:hAnsi="Century Gothic" w:cs="Segoe UI"/>
                <w:b/>
                <w:bCs/>
                <w:sz w:val="18"/>
                <w:szCs w:val="18"/>
                <w:shd w:val="clear" w:color="auto" w:fill="FFFFFF"/>
              </w:rPr>
            </w:pPr>
            <w:r w:rsidRPr="00664E19">
              <w:rPr>
                <w:rFonts w:ascii="Century Gothic" w:hAnsi="Century Gothic" w:cs="Segoe UI"/>
                <w:b/>
                <w:bCs/>
                <w:sz w:val="18"/>
                <w:szCs w:val="18"/>
                <w:shd w:val="clear" w:color="auto" w:fill="FFFFFF"/>
              </w:rPr>
              <w:t>Version Control:</w:t>
            </w:r>
          </w:p>
          <w:p w14:paraId="4B7DD5E1" w14:textId="77777777" w:rsidR="00303112" w:rsidRPr="00664E19" w:rsidRDefault="00303112" w:rsidP="004D3011">
            <w:pPr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</w:pPr>
            <w:r w:rsidRPr="00664E19">
              <w:rPr>
                <w:rFonts w:ascii="Century Gothic" w:hAnsi="Century Gothic" w:cs="Segoe UI"/>
                <w:sz w:val="18"/>
                <w:szCs w:val="18"/>
                <w:shd w:val="clear" w:color="auto" w:fill="FFFFFF"/>
              </w:rPr>
              <w:t>Git, Github</w:t>
            </w:r>
          </w:p>
          <w:p w14:paraId="426D4861" w14:textId="1E78B9B1" w:rsidR="00303112" w:rsidRPr="00303112" w:rsidRDefault="00303112" w:rsidP="004D3011"/>
        </w:tc>
      </w:tr>
    </w:tbl>
    <w:p w14:paraId="0FD030CA" w14:textId="3031A366" w:rsidR="0043117B" w:rsidRDefault="0046744C" w:rsidP="000C45FF">
      <w:pPr>
        <w:tabs>
          <w:tab w:val="left" w:pos="990"/>
        </w:tabs>
      </w:pPr>
    </w:p>
    <w:sectPr w:rsidR="0043117B" w:rsidSect="000C45FF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15F95" w14:textId="77777777" w:rsidR="0046744C" w:rsidRDefault="0046744C" w:rsidP="000C45FF">
      <w:r>
        <w:separator/>
      </w:r>
    </w:p>
  </w:endnote>
  <w:endnote w:type="continuationSeparator" w:id="0">
    <w:p w14:paraId="0E947AA8" w14:textId="77777777" w:rsidR="0046744C" w:rsidRDefault="0046744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 Unicode MS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67C5C" w14:textId="77777777" w:rsidR="0046744C" w:rsidRDefault="0046744C" w:rsidP="000C45FF">
      <w:r>
        <w:separator/>
      </w:r>
    </w:p>
  </w:footnote>
  <w:footnote w:type="continuationSeparator" w:id="0">
    <w:p w14:paraId="2D700668" w14:textId="77777777" w:rsidR="0046744C" w:rsidRDefault="0046744C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5F2CD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0D6AA2" wp14:editId="19C09099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5F"/>
    <w:rsid w:val="00036450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3112"/>
    <w:rsid w:val="0030481B"/>
    <w:rsid w:val="00313646"/>
    <w:rsid w:val="003156FC"/>
    <w:rsid w:val="003254B5"/>
    <w:rsid w:val="0037121F"/>
    <w:rsid w:val="003A6B7D"/>
    <w:rsid w:val="003B06CA"/>
    <w:rsid w:val="003F435F"/>
    <w:rsid w:val="004071FC"/>
    <w:rsid w:val="00445947"/>
    <w:rsid w:val="0046744C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64E19"/>
    <w:rsid w:val="006771D0"/>
    <w:rsid w:val="00710902"/>
    <w:rsid w:val="00715FCB"/>
    <w:rsid w:val="00743101"/>
    <w:rsid w:val="007775E1"/>
    <w:rsid w:val="007867A0"/>
    <w:rsid w:val="007927F5"/>
    <w:rsid w:val="00802CA0"/>
    <w:rsid w:val="009260CD"/>
    <w:rsid w:val="00952C25"/>
    <w:rsid w:val="009D48B2"/>
    <w:rsid w:val="00A2118D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57B1C"/>
    <w:rsid w:val="00DA1F4D"/>
    <w:rsid w:val="00DD172A"/>
    <w:rsid w:val="00E25A26"/>
    <w:rsid w:val="00E4381A"/>
    <w:rsid w:val="00E55D74"/>
    <w:rsid w:val="00EE2651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D31241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313646"/>
    <w:rPr>
      <w:rFonts w:ascii="Times New Roman" w:eastAsia="Times New Roman" w:hAnsi="Times New Roman" w:cs="Times New Roman"/>
      <w:lang w:val="en-CA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rFonts w:asciiTheme="minorHAnsi" w:eastAsiaTheme="minorEastAsia" w:hAnsiTheme="minorHAnsi" w:cstheme="minorBidi"/>
      <w:b/>
      <w:sz w:val="18"/>
      <w:szCs w:val="2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rFonts w:asciiTheme="minorHAnsi" w:eastAsiaTheme="minorEastAsia" w:hAnsiTheme="minorHAnsi" w:cstheme="minorBidi"/>
      <w:caps/>
      <w:color w:val="000000" w:themeColor="text1"/>
      <w:sz w:val="96"/>
      <w:szCs w:val="76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  <w:rPr>
      <w:rFonts w:asciiTheme="minorHAnsi" w:eastAsiaTheme="minorEastAsia" w:hAnsiTheme="minorHAnsi" w:cstheme="minorBidi"/>
      <w:sz w:val="18"/>
      <w:szCs w:val="22"/>
      <w:lang w:val="en-US" w:eastAsia="ja-JP"/>
    </w:rPr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18"/>
      <w:szCs w:val="22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18"/>
      <w:szCs w:val="22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rFonts w:asciiTheme="minorHAnsi" w:eastAsiaTheme="minorEastAsia" w:hAnsiTheme="minorHAnsi" w:cstheme="minorBidi"/>
      <w:color w:val="000000" w:themeColor="text1"/>
      <w:spacing w:val="19"/>
      <w:w w:val="86"/>
      <w:sz w:val="32"/>
      <w:szCs w:val="28"/>
      <w:fitText w:val="2160" w:id="174456013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customStyle="1" w:styleId="Default">
    <w:name w:val="Default"/>
    <w:rsid w:val="003F435F"/>
    <w:pPr>
      <w:autoSpaceDE w:val="0"/>
      <w:autoSpaceDN w:val="0"/>
      <w:adjustRightInd w:val="0"/>
    </w:pPr>
    <w:rPr>
      <w:rFonts w:ascii="Arial Unicode MS" w:eastAsia="Arial Unicode MS" w:cs="Arial Unicode MS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3F435F"/>
    <w:rPr>
      <w:color w:val="704404" w:themeColor="followedHyperlink"/>
      <w:u w:val="single"/>
    </w:rPr>
  </w:style>
  <w:style w:type="paragraph" w:styleId="ListParagraph">
    <w:name w:val="List Paragraph"/>
    <w:basedOn w:val="Normal"/>
    <w:uiPriority w:val="34"/>
    <w:semiHidden/>
    <w:qFormat/>
    <w:rsid w:val="00664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github.com/Yma-Van2020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ndice/Library/Containers/com.microsoft.Word/Data/Library/Application%20Support/Microsoft/Office/16.0/DTS/Search/%7bF3F00EF9-A36D-0142-8697-C677974971C3%7dtf0054627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BC85F848E10F04FBEDE1ECFA4B2D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71310-157C-E24A-9000-3DA03776B39D}"/>
      </w:docPartPr>
      <w:docPartBody>
        <w:p w:rsidR="00802475" w:rsidRDefault="004177D5">
          <w:pPr>
            <w:pStyle w:val="CBC85F848E10F04FBEDE1ECFA4B2DCCB"/>
          </w:pPr>
          <w:r w:rsidRPr="00CB0055">
            <w:t>Contact</w:t>
          </w:r>
        </w:p>
      </w:docPartBody>
    </w:docPart>
    <w:docPart>
      <w:docPartPr>
        <w:name w:val="183187438A8A50429BFA739E5238F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CD807-2375-3D47-B374-AA5512DBC529}"/>
      </w:docPartPr>
      <w:docPartBody>
        <w:p w:rsidR="00802475" w:rsidRDefault="004177D5">
          <w:pPr>
            <w:pStyle w:val="183187438A8A50429BFA739E5238F446"/>
          </w:pPr>
          <w:r w:rsidRPr="004D3011">
            <w:t>PHONE:</w:t>
          </w:r>
        </w:p>
      </w:docPartBody>
    </w:docPart>
    <w:docPart>
      <w:docPartPr>
        <w:name w:val="A5474E4C2AA0B54CA9FF122726427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19E9C-EF72-2140-861A-6DE7D07562D8}"/>
      </w:docPartPr>
      <w:docPartBody>
        <w:p w:rsidR="00802475" w:rsidRDefault="004177D5">
          <w:pPr>
            <w:pStyle w:val="A5474E4C2AA0B54CA9FF122726427451"/>
          </w:pPr>
          <w:r w:rsidRPr="004D3011">
            <w:t>WEBSITE:</w:t>
          </w:r>
        </w:p>
      </w:docPartBody>
    </w:docPart>
    <w:docPart>
      <w:docPartPr>
        <w:name w:val="8A4F239ACF002F4088AF58DB6DEBE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3774A-24EB-1D47-A6FB-CA8D80DCC4F6}"/>
      </w:docPartPr>
      <w:docPartBody>
        <w:p w:rsidR="00802475" w:rsidRDefault="004177D5">
          <w:pPr>
            <w:pStyle w:val="8A4F239ACF002F4088AF58DB6DEBEF5B"/>
          </w:pPr>
          <w:r w:rsidRPr="004D3011">
            <w:t>EMAIL:</w:t>
          </w:r>
        </w:p>
      </w:docPartBody>
    </w:docPart>
    <w:docPart>
      <w:docPartPr>
        <w:name w:val="BA6DC723F23C51409763A44E7866E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2E30B-A4AC-6B49-9ED4-1FE4CB9811C8}"/>
      </w:docPartPr>
      <w:docPartBody>
        <w:p w:rsidR="00802475" w:rsidRDefault="004177D5">
          <w:pPr>
            <w:pStyle w:val="BA6DC723F23C51409763A44E7866E6EF"/>
          </w:pPr>
          <w:r w:rsidRPr="00036450">
            <w:t>EDUCATION</w:t>
          </w:r>
        </w:p>
      </w:docPartBody>
    </w:docPart>
    <w:docPart>
      <w:docPartPr>
        <w:name w:val="DBD1B2401252A24CBF12AA06A8DF0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CC1AD-7674-2A45-A745-520194DAAD01}"/>
      </w:docPartPr>
      <w:docPartBody>
        <w:p w:rsidR="00802475" w:rsidRDefault="004177D5">
          <w:pPr>
            <w:pStyle w:val="DBD1B2401252A24CBF12AA06A8DF05E9"/>
          </w:pPr>
          <w:r w:rsidRPr="00036450">
            <w:t>WORK EXPERIENCE</w:t>
          </w:r>
        </w:p>
      </w:docPartBody>
    </w:docPart>
    <w:docPart>
      <w:docPartPr>
        <w:name w:val="38FECB111F6A9348980C618DE98B0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20F3C-D241-B84F-A4FF-1FF120BA1DD4}"/>
      </w:docPartPr>
      <w:docPartBody>
        <w:p w:rsidR="00802475" w:rsidRDefault="004177D5">
          <w:pPr>
            <w:pStyle w:val="38FECB111F6A9348980C618DE98B0F9F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 Unicode MS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98"/>
    <w:rsid w:val="003130BE"/>
    <w:rsid w:val="004177D5"/>
    <w:rsid w:val="00802475"/>
    <w:rsid w:val="00907698"/>
    <w:rsid w:val="00FB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907698"/>
    <w:pPr>
      <w:keepNext/>
      <w:keepLines/>
      <w:pBdr>
        <w:bottom w:val="single" w:sz="8" w:space="1" w:color="4472C4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C85F848E10F04FBEDE1ECFA4B2DCCB">
    <w:name w:val="CBC85F848E10F04FBEDE1ECFA4B2DCCB"/>
  </w:style>
  <w:style w:type="paragraph" w:customStyle="1" w:styleId="183187438A8A50429BFA739E5238F446">
    <w:name w:val="183187438A8A50429BFA739E5238F446"/>
  </w:style>
  <w:style w:type="paragraph" w:customStyle="1" w:styleId="A5474E4C2AA0B54CA9FF122726427451">
    <w:name w:val="A5474E4C2AA0B54CA9FF122726427451"/>
  </w:style>
  <w:style w:type="paragraph" w:customStyle="1" w:styleId="8A4F239ACF002F4088AF58DB6DEBEF5B">
    <w:name w:val="8A4F239ACF002F4088AF58DB6DEBEF5B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BA6DC723F23C51409763A44E7866E6EF">
    <w:name w:val="BA6DC723F23C51409763A44E7866E6EF"/>
  </w:style>
  <w:style w:type="paragraph" w:customStyle="1" w:styleId="DBD1B2401252A24CBF12AA06A8DF05E9">
    <w:name w:val="DBD1B2401252A24CBF12AA06A8DF05E9"/>
  </w:style>
  <w:style w:type="character" w:customStyle="1" w:styleId="Heading2Char">
    <w:name w:val="Heading 2 Char"/>
    <w:basedOn w:val="DefaultParagraphFont"/>
    <w:link w:val="Heading2"/>
    <w:uiPriority w:val="9"/>
    <w:rsid w:val="00907698"/>
    <w:rPr>
      <w:rFonts w:asciiTheme="majorHAnsi" w:eastAsiaTheme="majorEastAsia" w:hAnsiTheme="majorHAnsi" w:cstheme="majorBidi"/>
      <w:b/>
      <w:bCs/>
      <w:caps/>
      <w:sz w:val="22"/>
      <w:szCs w:val="26"/>
      <w:lang w:val="en-US" w:eastAsia="ja-JP"/>
    </w:rPr>
  </w:style>
  <w:style w:type="paragraph" w:customStyle="1" w:styleId="38FECB111F6A9348980C618DE98B0F9F">
    <w:name w:val="38FECB111F6A9348980C618DE98B0F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0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2021-07-28T20:47:00Z</dcterms:created>
  <dcterms:modified xsi:type="dcterms:W3CDTF">2021-07-28T23:17:00Z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